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301A0" w14:textId="77777777" w:rsidR="002A2A03" w:rsidRDefault="002A2A03" w:rsidP="001A0A79">
      <w:pPr>
        <w:ind w:firstLine="0"/>
      </w:pPr>
    </w:p>
    <w:p w14:paraId="62224199" w14:textId="77777777" w:rsidR="002A2A03" w:rsidRDefault="002A2A03"/>
    <w:p w14:paraId="573B68B1" w14:textId="77777777" w:rsidR="002A2A03" w:rsidRDefault="002A2A03"/>
    <w:p w14:paraId="1D2C2D89" w14:textId="77777777" w:rsidR="002A2A03" w:rsidRDefault="002A2A03" w:rsidP="00A22BAF">
      <w:pPr>
        <w:jc w:val="center"/>
      </w:pPr>
    </w:p>
    <w:p w14:paraId="42DBB570" w14:textId="15EC0A2B" w:rsidR="00E1429E" w:rsidRDefault="00C6192D" w:rsidP="007F2692">
      <w:pPr>
        <w:jc w:val="center"/>
        <w:rPr>
          <w:b/>
        </w:rPr>
      </w:pPr>
      <w:r>
        <w:rPr>
          <w:b/>
        </w:rPr>
        <w:t>Activity 6</w:t>
      </w:r>
      <w:r w:rsidR="00872CCC" w:rsidRPr="00E1429E">
        <w:rPr>
          <w:b/>
        </w:rPr>
        <w:t xml:space="preserve">: </w:t>
      </w:r>
      <w:r>
        <w:rPr>
          <w:b/>
        </w:rPr>
        <w:t>Migrate to Amazon RDS</w:t>
      </w:r>
    </w:p>
    <w:p w14:paraId="01CC6D45" w14:textId="77777777" w:rsidR="0095656A" w:rsidRPr="00E1429E" w:rsidRDefault="0095656A" w:rsidP="007F2692">
      <w:pPr>
        <w:jc w:val="center"/>
        <w:rPr>
          <w:b/>
        </w:rPr>
      </w:pPr>
    </w:p>
    <w:p w14:paraId="1A88B2E8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094422AA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15F2769A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11BCB72F" w14:textId="77777777" w:rsidR="00E1429E" w:rsidRDefault="007F2692" w:rsidP="00A22BAF">
      <w:pPr>
        <w:jc w:val="center"/>
      </w:pPr>
      <w:r>
        <w:t>Daniel Wells</w:t>
      </w:r>
    </w:p>
    <w:p w14:paraId="0FCC3342" w14:textId="05574234" w:rsidR="00E1429E" w:rsidRDefault="0095656A" w:rsidP="00A22BAF">
      <w:pPr>
        <w:jc w:val="center"/>
      </w:pPr>
      <w:r>
        <w:t xml:space="preserve">Sep </w:t>
      </w:r>
      <w:r w:rsidR="0002702B">
        <w:t>17</w:t>
      </w:r>
      <w:r>
        <w:t>, 2023</w:t>
      </w:r>
    </w:p>
    <w:p w14:paraId="27D732C2" w14:textId="77777777" w:rsidR="00A22BAF" w:rsidRDefault="00A22BAF" w:rsidP="00A22BAF">
      <w:pPr>
        <w:jc w:val="center"/>
      </w:pPr>
    </w:p>
    <w:p w14:paraId="05C316C5" w14:textId="77777777" w:rsidR="00A22BAF" w:rsidRDefault="00A22BAF" w:rsidP="00A22BAF">
      <w:pPr>
        <w:jc w:val="center"/>
      </w:pPr>
    </w:p>
    <w:p w14:paraId="284D3253" w14:textId="77777777" w:rsidR="00647F4F" w:rsidRDefault="00647F4F" w:rsidP="00B55A2F">
      <w:pPr>
        <w:ind w:firstLine="0"/>
        <w:jc w:val="center"/>
      </w:pPr>
    </w:p>
    <w:p w14:paraId="34905AD1" w14:textId="77777777" w:rsidR="00647F4F" w:rsidRDefault="00647F4F" w:rsidP="00B55A2F">
      <w:pPr>
        <w:ind w:firstLine="0"/>
        <w:jc w:val="center"/>
      </w:pPr>
    </w:p>
    <w:p w14:paraId="20F8D467" w14:textId="77777777" w:rsidR="00647F4F" w:rsidRDefault="00647F4F" w:rsidP="00B55A2F">
      <w:pPr>
        <w:ind w:firstLine="0"/>
        <w:jc w:val="center"/>
      </w:pPr>
    </w:p>
    <w:p w14:paraId="04F92A0B" w14:textId="77777777" w:rsidR="00647F4F" w:rsidRDefault="00647F4F" w:rsidP="00B55A2F">
      <w:pPr>
        <w:ind w:firstLine="0"/>
        <w:jc w:val="center"/>
      </w:pPr>
    </w:p>
    <w:p w14:paraId="65CEAB6E" w14:textId="77777777" w:rsidR="00647F4F" w:rsidRDefault="00647F4F" w:rsidP="00B55A2F">
      <w:pPr>
        <w:ind w:firstLine="0"/>
        <w:jc w:val="center"/>
      </w:pPr>
    </w:p>
    <w:p w14:paraId="44938715" w14:textId="77777777" w:rsidR="00647F4F" w:rsidRDefault="00647F4F" w:rsidP="00B55A2F">
      <w:pPr>
        <w:ind w:firstLine="0"/>
        <w:jc w:val="center"/>
      </w:pPr>
    </w:p>
    <w:p w14:paraId="6AB20E96" w14:textId="77777777" w:rsidR="00647F4F" w:rsidRDefault="00647F4F" w:rsidP="00B55A2F">
      <w:pPr>
        <w:ind w:firstLine="0"/>
        <w:jc w:val="center"/>
      </w:pPr>
    </w:p>
    <w:p w14:paraId="4BE68827" w14:textId="77777777" w:rsidR="00AF1E1A" w:rsidRDefault="00AF1E1A" w:rsidP="00B55A2F">
      <w:pPr>
        <w:ind w:firstLine="0"/>
        <w:jc w:val="center"/>
      </w:pPr>
    </w:p>
    <w:p w14:paraId="66021D14" w14:textId="77777777" w:rsidR="00647F4F" w:rsidRDefault="00647F4F" w:rsidP="00B55A2F">
      <w:pPr>
        <w:ind w:firstLine="0"/>
        <w:jc w:val="center"/>
      </w:pPr>
    </w:p>
    <w:p w14:paraId="7A226B18" w14:textId="77777777" w:rsidR="007F2692" w:rsidRDefault="007F2692" w:rsidP="00B55A2F">
      <w:pPr>
        <w:ind w:firstLine="0"/>
        <w:jc w:val="center"/>
      </w:pPr>
    </w:p>
    <w:p w14:paraId="1327FFFC" w14:textId="77777777" w:rsidR="00484A60" w:rsidRDefault="00484A60" w:rsidP="00484A60">
      <w:pPr>
        <w:jc w:val="center"/>
        <w:rPr>
          <w:b/>
        </w:rPr>
      </w:pPr>
      <w:r>
        <w:rPr>
          <w:b/>
        </w:rPr>
        <w:lastRenderedPageBreak/>
        <w:t>Activity 6</w:t>
      </w:r>
      <w:r w:rsidRPr="00E1429E">
        <w:rPr>
          <w:b/>
        </w:rPr>
        <w:t xml:space="preserve">: </w:t>
      </w:r>
      <w:r>
        <w:rPr>
          <w:b/>
        </w:rPr>
        <w:t>Migrate to Amazon RDS</w:t>
      </w:r>
    </w:p>
    <w:p w14:paraId="076825F5" w14:textId="767B116D" w:rsidR="002038F1" w:rsidRPr="002038F1" w:rsidRDefault="0097663C" w:rsidP="00E1429E">
      <w:pPr>
        <w:ind w:firstLine="0"/>
        <w:rPr>
          <w:b/>
        </w:rPr>
      </w:pPr>
      <w:r>
        <w:rPr>
          <w:b/>
        </w:rPr>
        <w:t xml:space="preserve">List of Attributes </w:t>
      </w:r>
    </w:p>
    <w:p w14:paraId="4BB91B96" w14:textId="77777777" w:rsidR="0097663C" w:rsidRDefault="0097663C" w:rsidP="0097663C">
      <w:pPr>
        <w:ind w:firstLine="0"/>
      </w:pPr>
      <w:proofErr w:type="spellStart"/>
      <w:r>
        <w:t>MomPopCafeInstance</w:t>
      </w:r>
      <w:proofErr w:type="spellEnd"/>
      <w:r>
        <w:t xml:space="preserve"> Instance ID: i-0dbb82587f120b9f6</w:t>
      </w:r>
    </w:p>
    <w:p w14:paraId="176434F1" w14:textId="77777777" w:rsidR="0097663C" w:rsidRDefault="0097663C" w:rsidP="0097663C">
      <w:pPr>
        <w:ind w:firstLine="0"/>
      </w:pPr>
      <w:proofErr w:type="spellStart"/>
      <w:r>
        <w:t>MomPopCafeInstance</w:t>
      </w:r>
      <w:proofErr w:type="spellEnd"/>
      <w:r>
        <w:t xml:space="preserve"> Instance Type: t2.small</w:t>
      </w:r>
    </w:p>
    <w:p w14:paraId="7A4FC728" w14:textId="77777777" w:rsidR="0097663C" w:rsidRDefault="0097663C" w:rsidP="0097663C">
      <w:pPr>
        <w:ind w:firstLine="0"/>
      </w:pPr>
      <w:proofErr w:type="spellStart"/>
      <w:r>
        <w:t>MomPopCafeInstance</w:t>
      </w:r>
      <w:proofErr w:type="spellEnd"/>
      <w:r>
        <w:t xml:space="preserve"> Public DNS Name: ec2-44-193-74-175.compute-1.amazonaws.com</w:t>
      </w:r>
    </w:p>
    <w:p w14:paraId="61983FEB" w14:textId="77777777" w:rsidR="0097663C" w:rsidRDefault="0097663C" w:rsidP="0097663C">
      <w:pPr>
        <w:ind w:firstLine="0"/>
      </w:pPr>
      <w:proofErr w:type="spellStart"/>
      <w:r>
        <w:t>MomPopCafeInstance</w:t>
      </w:r>
      <w:proofErr w:type="spellEnd"/>
      <w:r>
        <w:t xml:space="preserve"> Public IP Address: 44.193.74.175</w:t>
      </w:r>
    </w:p>
    <w:p w14:paraId="28D8F3EA" w14:textId="77777777" w:rsidR="0097663C" w:rsidRDefault="0097663C" w:rsidP="0097663C">
      <w:pPr>
        <w:ind w:firstLine="0"/>
      </w:pPr>
      <w:proofErr w:type="spellStart"/>
      <w:r>
        <w:t>MomPopCafeInstance</w:t>
      </w:r>
      <w:proofErr w:type="spellEnd"/>
      <w:r>
        <w:t xml:space="preserve"> Availability Zone: us-east-1a</w:t>
      </w:r>
    </w:p>
    <w:p w14:paraId="26120DCF" w14:textId="77777777" w:rsidR="0097663C" w:rsidRDefault="0097663C" w:rsidP="0097663C">
      <w:pPr>
        <w:ind w:firstLine="0"/>
      </w:pPr>
      <w:proofErr w:type="spellStart"/>
      <w:r>
        <w:t>MomPopCafeInstance VPC ID</w:t>
      </w:r>
      <w:proofErr w:type="spellEnd"/>
      <w:r>
        <w:t>: vpc-06ec9e481666e44c7</w:t>
      </w:r>
    </w:p>
    <w:p w14:paraId="1DA881B6" w14:textId="77777777" w:rsidR="0097663C" w:rsidRDefault="0097663C" w:rsidP="0097663C">
      <w:pPr>
        <w:ind w:firstLine="0"/>
      </w:pPr>
      <w:proofErr w:type="spellStart"/>
      <w:r>
        <w:t>MomPopCafeSecurityGroup</w:t>
      </w:r>
      <w:proofErr w:type="spellEnd"/>
      <w:r>
        <w:t xml:space="preserve"> Group ID: sg-0ac876f46525a6122</w:t>
      </w:r>
    </w:p>
    <w:p w14:paraId="6484EFD8" w14:textId="77777777" w:rsidR="0097663C" w:rsidRDefault="0097663C" w:rsidP="0097663C">
      <w:pPr>
        <w:ind w:firstLine="0"/>
      </w:pPr>
      <w:proofErr w:type="spellStart"/>
      <w:r>
        <w:t>MomPopCafe</w:t>
      </w:r>
      <w:proofErr w:type="spellEnd"/>
      <w:r>
        <w:t xml:space="preserve"> VPC IPv4 CIDR block: 10.200.0.0/20</w:t>
      </w:r>
    </w:p>
    <w:p w14:paraId="5AF20B4E" w14:textId="77777777" w:rsidR="0097663C" w:rsidRDefault="0097663C" w:rsidP="0097663C">
      <w:pPr>
        <w:ind w:firstLine="0"/>
      </w:pPr>
      <w:proofErr w:type="spellStart"/>
      <w:r>
        <w:t>MomPopCafe</w:t>
      </w:r>
      <w:proofErr w:type="spellEnd"/>
      <w:r>
        <w:t xml:space="preserve"> Public Subnet 1 Subnet ID: subnet-09e09a33fde057fb6</w:t>
      </w:r>
    </w:p>
    <w:p w14:paraId="12A8A760" w14:textId="77777777" w:rsidR="0097663C" w:rsidRDefault="0097663C" w:rsidP="0097663C">
      <w:pPr>
        <w:ind w:firstLine="0"/>
      </w:pPr>
      <w:proofErr w:type="spellStart"/>
      <w:r>
        <w:t>MomPopCafe</w:t>
      </w:r>
      <w:proofErr w:type="spellEnd"/>
      <w:r>
        <w:t xml:space="preserve"> Public Subnet 1 IPv4 CIDR block: 10.200.0.0/24</w:t>
      </w:r>
    </w:p>
    <w:p w14:paraId="58954069" w14:textId="5D0F448A" w:rsidR="00C46CE4" w:rsidRDefault="00C46CE4" w:rsidP="0097663C">
      <w:pPr>
        <w:ind w:firstLine="0"/>
      </w:pPr>
      <w:r w:rsidRPr="00C46CE4">
        <w:t>List of Availability Zones in the region: "us-east-1a", "us-east-1b", "us-east-1c", "us-east-1d", "us-east-1e","us-east-1f"</w:t>
      </w:r>
    </w:p>
    <w:p w14:paraId="20243806" w14:textId="6B29C0E6" w:rsidR="00647F4F" w:rsidRDefault="0097663C" w:rsidP="0097663C">
      <w:pPr>
        <w:ind w:firstLine="0"/>
      </w:pPr>
      <w:r>
        <w:t>Number of orders:4</w:t>
      </w:r>
    </w:p>
    <w:p w14:paraId="2885F8C6" w14:textId="77777777" w:rsidR="002038F1" w:rsidRDefault="002038F1" w:rsidP="00E1429E">
      <w:pPr>
        <w:ind w:firstLine="0"/>
        <w:rPr>
          <w:i/>
        </w:rPr>
      </w:pPr>
    </w:p>
    <w:p w14:paraId="36A59F6B" w14:textId="77777777" w:rsidR="002038F1" w:rsidRDefault="002038F1" w:rsidP="00E1429E">
      <w:pPr>
        <w:ind w:firstLine="0"/>
      </w:pPr>
    </w:p>
    <w:p w14:paraId="0AE19D66" w14:textId="77777777" w:rsidR="002038F1" w:rsidRDefault="002038F1" w:rsidP="00E1429E">
      <w:pPr>
        <w:ind w:firstLine="0"/>
      </w:pPr>
    </w:p>
    <w:p w14:paraId="0C5FF726" w14:textId="77777777" w:rsidR="002038F1" w:rsidRDefault="002038F1" w:rsidP="00E1429E">
      <w:pPr>
        <w:ind w:firstLine="0"/>
      </w:pPr>
    </w:p>
    <w:p w14:paraId="58991CE8" w14:textId="77777777" w:rsidR="002038F1" w:rsidRDefault="002038F1" w:rsidP="00E1429E">
      <w:pPr>
        <w:ind w:firstLine="0"/>
      </w:pPr>
    </w:p>
    <w:p w14:paraId="04F6E1A7" w14:textId="77777777" w:rsidR="002038F1" w:rsidRDefault="002038F1" w:rsidP="00E1429E">
      <w:pPr>
        <w:ind w:firstLine="0"/>
      </w:pPr>
    </w:p>
    <w:p w14:paraId="0E3B7054" w14:textId="77777777" w:rsidR="002038F1" w:rsidRDefault="002038F1" w:rsidP="00E1429E">
      <w:pPr>
        <w:ind w:firstLine="0"/>
      </w:pPr>
    </w:p>
    <w:p w14:paraId="540EC5E0" w14:textId="12F5EE20" w:rsidR="009127A3" w:rsidRDefault="009127A3">
      <w:pPr>
        <w:spacing w:line="240" w:lineRule="auto"/>
        <w:ind w:firstLine="0"/>
      </w:pPr>
    </w:p>
    <w:p w14:paraId="10EB22E9" w14:textId="77777777" w:rsidR="00DF2394" w:rsidRDefault="00DF2394">
      <w:pPr>
        <w:spacing w:line="240" w:lineRule="auto"/>
        <w:ind w:firstLine="0"/>
        <w:rPr>
          <w:b/>
        </w:rPr>
      </w:pPr>
    </w:p>
    <w:p w14:paraId="55C9F4DF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3FC3E854" w14:textId="05F2A3D6" w:rsid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DF2394">
        <w:rPr>
          <w:i/>
        </w:rPr>
        <w:t xml:space="preserve"> </w:t>
      </w:r>
      <w:r w:rsidR="00DF2394" w:rsidRPr="00DF2394">
        <w:rPr>
          <w:i/>
        </w:rPr>
        <w:t>describe-</w:t>
      </w:r>
      <w:proofErr w:type="spellStart"/>
      <w:r w:rsidR="00DF2394" w:rsidRPr="00DF2394">
        <w:rPr>
          <w:i/>
        </w:rPr>
        <w:t>db</w:t>
      </w:r>
      <w:proofErr w:type="spellEnd"/>
      <w:r w:rsidR="00DF2394" w:rsidRPr="00DF2394">
        <w:rPr>
          <w:i/>
        </w:rPr>
        <w:t>-instances command</w:t>
      </w:r>
      <w:r w:rsidR="00DF2394">
        <w:rPr>
          <w:i/>
        </w:rPr>
        <w:t>.</w:t>
      </w:r>
    </w:p>
    <w:p w14:paraId="2C81C308" w14:textId="62ED7F88" w:rsidR="00DF2394" w:rsidRPr="002038F1" w:rsidRDefault="00DF2394" w:rsidP="00E1429E">
      <w:pPr>
        <w:ind w:firstLine="0"/>
        <w:rPr>
          <w:i/>
        </w:rPr>
      </w:pPr>
      <w:r w:rsidRPr="00DF2394">
        <w:rPr>
          <w:i/>
        </w:rPr>
        <w:drawing>
          <wp:inline distT="0" distB="0" distL="0" distR="0" wp14:anchorId="4C4269C9" wp14:editId="629027F4">
            <wp:extent cx="5943600" cy="6057900"/>
            <wp:effectExtent l="0" t="0" r="0" b="0"/>
            <wp:docPr id="570854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5445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6CCF" w14:textId="398DE414" w:rsidR="002038F1" w:rsidRPr="00DF2394" w:rsidRDefault="009F23F5" w:rsidP="00DF2394">
      <w:pPr>
        <w:ind w:firstLine="0"/>
        <w:jc w:val="center"/>
      </w:pPr>
      <w:r w:rsidRPr="009F23F5">
        <w:rPr>
          <w:noProof/>
        </w:rPr>
        <w:t xml:space="preserve"> </w:t>
      </w:r>
    </w:p>
    <w:p w14:paraId="681AE17B" w14:textId="6BF24FD9" w:rsidR="004F7CD1" w:rsidRDefault="002038F1" w:rsidP="00DF2394">
      <w:pPr>
        <w:ind w:firstLine="0"/>
      </w:pPr>
      <w:r>
        <w:rPr>
          <w:i/>
        </w:rPr>
        <w:t>Note</w:t>
      </w:r>
      <w:r w:rsidR="00E1429E" w:rsidRPr="00E1429E">
        <w:rPr>
          <w:i/>
        </w:rPr>
        <w:t>.</w:t>
      </w:r>
      <w:r w:rsidR="00E1429E">
        <w:t xml:space="preserve"> </w:t>
      </w:r>
      <w:r w:rsidR="00DF2394">
        <w:t>My Name is included in the top.</w:t>
      </w:r>
    </w:p>
    <w:p w14:paraId="36A02A92" w14:textId="77777777" w:rsidR="00DF2394" w:rsidRDefault="00DF2394" w:rsidP="00DF2394">
      <w:pPr>
        <w:ind w:firstLine="0"/>
      </w:pPr>
    </w:p>
    <w:p w14:paraId="55D64CB9" w14:textId="77777777" w:rsidR="00DF2394" w:rsidRDefault="00DF2394" w:rsidP="00DF2394">
      <w:pPr>
        <w:ind w:firstLine="0"/>
      </w:pPr>
    </w:p>
    <w:p w14:paraId="6A491CC0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3</w:t>
      </w:r>
    </w:p>
    <w:p w14:paraId="11E0CF43" w14:textId="73BB4D01" w:rsidR="004F7CD1" w:rsidRPr="002038F1" w:rsidRDefault="000C3F44" w:rsidP="004F7CD1">
      <w:pPr>
        <w:ind w:firstLine="0"/>
        <w:rPr>
          <w:i/>
        </w:rPr>
      </w:pPr>
      <w:r>
        <w:rPr>
          <w:i/>
        </w:rPr>
        <w:t>Screenshot of</w:t>
      </w:r>
      <w:r w:rsidR="00DF2394">
        <w:rPr>
          <w:i/>
        </w:rPr>
        <w:t xml:space="preserve"> product </w:t>
      </w:r>
      <w:r w:rsidR="00C25C19">
        <w:rPr>
          <w:i/>
        </w:rPr>
        <w:t>table</w:t>
      </w:r>
      <w:r w:rsidR="00E807A7">
        <w:rPr>
          <w:i/>
        </w:rPr>
        <w:t xml:space="preserve"> at end of task 2</w:t>
      </w:r>
      <w:r w:rsidR="00C25C19">
        <w:rPr>
          <w:i/>
        </w:rPr>
        <w:t>.</w:t>
      </w:r>
    </w:p>
    <w:p w14:paraId="787C0B30" w14:textId="62980898" w:rsidR="004F7CD1" w:rsidRDefault="00DF2394" w:rsidP="004F7CD1">
      <w:pPr>
        <w:ind w:firstLine="0"/>
        <w:jc w:val="center"/>
      </w:pPr>
      <w:r w:rsidRPr="00DF2394">
        <w:rPr>
          <w:noProof/>
        </w:rPr>
        <w:drawing>
          <wp:inline distT="0" distB="0" distL="0" distR="0" wp14:anchorId="6676A9C1" wp14:editId="715B4D1E">
            <wp:extent cx="5943600" cy="2247265"/>
            <wp:effectExtent l="0" t="0" r="0" b="635"/>
            <wp:docPr id="1214728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287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394">
        <w:rPr>
          <w:noProof/>
        </w:rPr>
        <w:t xml:space="preserve"> </w:t>
      </w:r>
      <w:r w:rsidR="004F7CD1" w:rsidRPr="009F23F5">
        <w:rPr>
          <w:noProof/>
        </w:rPr>
        <w:t xml:space="preserve"> </w:t>
      </w:r>
    </w:p>
    <w:p w14:paraId="49C62613" w14:textId="77777777" w:rsidR="00A536DB" w:rsidRDefault="00A536DB" w:rsidP="002038F1">
      <w:pPr>
        <w:ind w:firstLine="0"/>
      </w:pPr>
    </w:p>
    <w:p w14:paraId="737BB289" w14:textId="77777777" w:rsidR="00C25C19" w:rsidRDefault="00C25C19" w:rsidP="002038F1">
      <w:pPr>
        <w:ind w:firstLine="0"/>
      </w:pPr>
    </w:p>
    <w:p w14:paraId="3BF31AA4" w14:textId="77777777" w:rsidR="00C25C19" w:rsidRDefault="00C25C19" w:rsidP="002038F1">
      <w:pPr>
        <w:ind w:firstLine="0"/>
      </w:pPr>
    </w:p>
    <w:p w14:paraId="755FBB49" w14:textId="77777777" w:rsidR="00C25C19" w:rsidRDefault="00C25C19" w:rsidP="002038F1">
      <w:pPr>
        <w:ind w:firstLine="0"/>
      </w:pPr>
    </w:p>
    <w:p w14:paraId="58F32221" w14:textId="77777777" w:rsidR="00C25C19" w:rsidRDefault="00C25C19" w:rsidP="002038F1">
      <w:pPr>
        <w:ind w:firstLine="0"/>
      </w:pPr>
    </w:p>
    <w:p w14:paraId="495D8C58" w14:textId="77777777" w:rsidR="00C25C19" w:rsidRDefault="00C25C19" w:rsidP="002038F1">
      <w:pPr>
        <w:ind w:firstLine="0"/>
      </w:pPr>
    </w:p>
    <w:p w14:paraId="6EF16871" w14:textId="77777777" w:rsidR="00C25C19" w:rsidRDefault="00C25C19" w:rsidP="002038F1">
      <w:pPr>
        <w:ind w:firstLine="0"/>
      </w:pPr>
    </w:p>
    <w:p w14:paraId="520B3E12" w14:textId="77777777" w:rsidR="00C25C19" w:rsidRDefault="00C25C19" w:rsidP="002038F1">
      <w:pPr>
        <w:ind w:firstLine="0"/>
      </w:pPr>
    </w:p>
    <w:p w14:paraId="3A92A8D9" w14:textId="77777777" w:rsidR="00C25C19" w:rsidRDefault="00C25C19" w:rsidP="002038F1">
      <w:pPr>
        <w:ind w:firstLine="0"/>
      </w:pPr>
    </w:p>
    <w:p w14:paraId="4FE95B7F" w14:textId="77777777" w:rsidR="00C25C19" w:rsidRDefault="00C25C19" w:rsidP="002038F1">
      <w:pPr>
        <w:ind w:firstLine="0"/>
      </w:pPr>
    </w:p>
    <w:p w14:paraId="1AEDEB81" w14:textId="77777777" w:rsidR="00C25C19" w:rsidRDefault="00C25C19" w:rsidP="002038F1">
      <w:pPr>
        <w:ind w:firstLine="0"/>
      </w:pPr>
    </w:p>
    <w:p w14:paraId="5BB432AD" w14:textId="77777777" w:rsidR="00C25C19" w:rsidRDefault="00C25C19" w:rsidP="002038F1">
      <w:pPr>
        <w:ind w:firstLine="0"/>
      </w:pPr>
    </w:p>
    <w:p w14:paraId="11C13935" w14:textId="77777777" w:rsidR="00C25C19" w:rsidRDefault="00C25C19" w:rsidP="002038F1">
      <w:pPr>
        <w:ind w:firstLine="0"/>
      </w:pPr>
    </w:p>
    <w:p w14:paraId="20D3CC38" w14:textId="77777777" w:rsidR="00C25C19" w:rsidRDefault="00C25C19" w:rsidP="002038F1">
      <w:pPr>
        <w:ind w:firstLine="0"/>
      </w:pPr>
    </w:p>
    <w:p w14:paraId="6EFB04DC" w14:textId="77777777" w:rsidR="00C25C19" w:rsidRDefault="00C25C19" w:rsidP="002038F1">
      <w:pPr>
        <w:ind w:firstLine="0"/>
      </w:pPr>
    </w:p>
    <w:p w14:paraId="3C2DA79E" w14:textId="19952F5D" w:rsidR="00C25C19" w:rsidRPr="002038F1" w:rsidRDefault="00C25C19" w:rsidP="00C25C19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E807A7">
        <w:rPr>
          <w:b/>
        </w:rPr>
        <w:t>4</w:t>
      </w:r>
    </w:p>
    <w:p w14:paraId="3E841D68" w14:textId="608BA547" w:rsidR="00C25C19" w:rsidRPr="002038F1" w:rsidRDefault="00C25C19" w:rsidP="00C25C19">
      <w:pPr>
        <w:ind w:firstLine="0"/>
        <w:rPr>
          <w:i/>
        </w:rPr>
      </w:pPr>
      <w:r>
        <w:rPr>
          <w:i/>
        </w:rPr>
        <w:t>Screenshot of product table</w:t>
      </w:r>
      <w:r>
        <w:rPr>
          <w:i/>
        </w:rPr>
        <w:t xml:space="preserve"> at end of task 4</w:t>
      </w:r>
      <w:r>
        <w:rPr>
          <w:i/>
        </w:rPr>
        <w:t>.</w:t>
      </w:r>
    </w:p>
    <w:p w14:paraId="6D6903C8" w14:textId="68B4E1E8" w:rsidR="00C25C19" w:rsidRDefault="002D584A" w:rsidP="00C25C19">
      <w:pPr>
        <w:ind w:firstLine="0"/>
        <w:jc w:val="center"/>
      </w:pPr>
      <w:r>
        <w:rPr>
          <w:noProof/>
        </w:rPr>
        <w:drawing>
          <wp:inline distT="0" distB="0" distL="0" distR="0" wp14:anchorId="7E4B7318" wp14:editId="6DEFB6C3">
            <wp:extent cx="5943600" cy="1811655"/>
            <wp:effectExtent l="0" t="0" r="0" b="4445"/>
            <wp:docPr id="1144400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00854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C19" w:rsidRPr="00DF2394">
        <w:rPr>
          <w:noProof/>
        </w:rPr>
        <w:t xml:space="preserve"> </w:t>
      </w:r>
      <w:r w:rsidR="00C25C19" w:rsidRPr="009F23F5">
        <w:rPr>
          <w:noProof/>
        </w:rPr>
        <w:t xml:space="preserve"> </w:t>
      </w:r>
    </w:p>
    <w:p w14:paraId="3040ACB0" w14:textId="77777777" w:rsidR="00C25C19" w:rsidRDefault="00C25C19" w:rsidP="002038F1">
      <w:pPr>
        <w:ind w:firstLine="0"/>
      </w:pPr>
    </w:p>
    <w:p w14:paraId="51AF877C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55ED7F0E" w14:textId="0C4FC5C0" w:rsidR="0017506A" w:rsidRPr="0017506A" w:rsidRDefault="00C25C19" w:rsidP="00C25C19">
      <w:pPr>
        <w:ind w:left="720" w:hanging="720"/>
        <w:rPr>
          <w:b/>
          <w:color w:val="FF0000"/>
        </w:rPr>
      </w:pPr>
      <w:r>
        <w:rPr>
          <w:b/>
          <w:color w:val="FF0000"/>
        </w:rPr>
        <w:br/>
      </w:r>
      <w:r>
        <w:rPr>
          <w:b/>
          <w:color w:val="FF0000"/>
        </w:rPr>
        <w:br/>
      </w:r>
      <w:r>
        <w:rPr>
          <w:b/>
          <w:color w:val="FF0000"/>
        </w:rPr>
        <w:br/>
      </w:r>
    </w:p>
    <w:sectPr w:rsidR="0017506A" w:rsidRPr="0017506A" w:rsidSect="003A35EF">
      <w:headerReference w:type="even" r:id="rId10"/>
      <w:headerReference w:type="default" r:id="rId11"/>
      <w:headerReference w:type="first" r:id="rId1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52FF6" w14:textId="77777777" w:rsidR="00C43882" w:rsidRDefault="00C43882">
      <w:pPr>
        <w:spacing w:line="240" w:lineRule="auto"/>
      </w:pPr>
      <w:r>
        <w:separator/>
      </w:r>
    </w:p>
  </w:endnote>
  <w:endnote w:type="continuationSeparator" w:id="0">
    <w:p w14:paraId="41640D21" w14:textId="77777777" w:rsidR="00C43882" w:rsidRDefault="00C438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6924C" w14:textId="77777777" w:rsidR="00C43882" w:rsidRDefault="00C43882">
      <w:pPr>
        <w:spacing w:line="240" w:lineRule="auto"/>
      </w:pPr>
      <w:r>
        <w:separator/>
      </w:r>
    </w:p>
  </w:footnote>
  <w:footnote w:type="continuationSeparator" w:id="0">
    <w:p w14:paraId="77183292" w14:textId="77777777" w:rsidR="00C43882" w:rsidRDefault="00C438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86B1E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91234C6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FF29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0BAAF19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3C410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0A355C6D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92D"/>
    <w:rsid w:val="000031A5"/>
    <w:rsid w:val="00005DBB"/>
    <w:rsid w:val="0000793A"/>
    <w:rsid w:val="000102EC"/>
    <w:rsid w:val="00015FF1"/>
    <w:rsid w:val="00016864"/>
    <w:rsid w:val="0002702B"/>
    <w:rsid w:val="00032D49"/>
    <w:rsid w:val="000369F7"/>
    <w:rsid w:val="00050985"/>
    <w:rsid w:val="00057B41"/>
    <w:rsid w:val="00062EEF"/>
    <w:rsid w:val="000763FC"/>
    <w:rsid w:val="0008673F"/>
    <w:rsid w:val="0008780D"/>
    <w:rsid w:val="00090B7D"/>
    <w:rsid w:val="00095D87"/>
    <w:rsid w:val="000A2DD8"/>
    <w:rsid w:val="000B0A32"/>
    <w:rsid w:val="000B597C"/>
    <w:rsid w:val="000C3F44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D584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D4D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84A60"/>
    <w:rsid w:val="00492964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369FE"/>
    <w:rsid w:val="00596EE2"/>
    <w:rsid w:val="0059783E"/>
    <w:rsid w:val="005A015C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4D19"/>
    <w:rsid w:val="007758B4"/>
    <w:rsid w:val="00776A95"/>
    <w:rsid w:val="00785BC8"/>
    <w:rsid w:val="007860EC"/>
    <w:rsid w:val="00792C5E"/>
    <w:rsid w:val="00797A93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626E7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E6D91"/>
    <w:rsid w:val="008F4A0C"/>
    <w:rsid w:val="00902465"/>
    <w:rsid w:val="00905931"/>
    <w:rsid w:val="009127A3"/>
    <w:rsid w:val="00913C89"/>
    <w:rsid w:val="009200BB"/>
    <w:rsid w:val="0093080E"/>
    <w:rsid w:val="00933FB8"/>
    <w:rsid w:val="0095599D"/>
    <w:rsid w:val="0095656A"/>
    <w:rsid w:val="0097130B"/>
    <w:rsid w:val="0097663C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25C19"/>
    <w:rsid w:val="00C40B87"/>
    <w:rsid w:val="00C43882"/>
    <w:rsid w:val="00C46CE4"/>
    <w:rsid w:val="00C57D79"/>
    <w:rsid w:val="00C6192D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DF2394"/>
    <w:rsid w:val="00E1429E"/>
    <w:rsid w:val="00E36B1C"/>
    <w:rsid w:val="00E44B0D"/>
    <w:rsid w:val="00E45C24"/>
    <w:rsid w:val="00E76B89"/>
    <w:rsid w:val="00E807A7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1B1EA6"/>
  <w15:chartTrackingRefBased/>
  <w15:docId w15:val="{CE8BA10A-0779-4C4B-A5F9-1825DBA12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</TotalTime>
  <Pages>5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3</cp:revision>
  <dcterms:created xsi:type="dcterms:W3CDTF">2023-09-16T04:22:00Z</dcterms:created>
  <dcterms:modified xsi:type="dcterms:W3CDTF">2023-09-16T04:22:00Z</dcterms:modified>
</cp:coreProperties>
</file>