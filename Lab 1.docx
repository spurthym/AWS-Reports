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02B4D" w14:textId="77777777" w:rsidR="002A2A03" w:rsidRDefault="002A2A03" w:rsidP="001A0A79">
      <w:pPr>
        <w:ind w:firstLine="0"/>
      </w:pPr>
    </w:p>
    <w:p w14:paraId="267A255B" w14:textId="77777777" w:rsidR="002A2A03" w:rsidRDefault="002A2A03"/>
    <w:p w14:paraId="36F7DB9E" w14:textId="77777777" w:rsidR="002A2A03" w:rsidRDefault="002A2A03"/>
    <w:p w14:paraId="5DB101C8" w14:textId="77777777" w:rsidR="002A2A03" w:rsidRDefault="002A2A03" w:rsidP="00A22BAF">
      <w:pPr>
        <w:jc w:val="center"/>
      </w:pPr>
    </w:p>
    <w:p w14:paraId="6A9E3723" w14:textId="13D29B07" w:rsidR="00E1429E" w:rsidRDefault="008536D1" w:rsidP="00076717">
      <w:pPr>
        <w:jc w:val="center"/>
        <w:rPr>
          <w:b/>
        </w:rPr>
      </w:pPr>
      <w:r>
        <w:rPr>
          <w:b/>
        </w:rPr>
        <w:t>Lab</w:t>
      </w:r>
      <w:r w:rsidR="00076717">
        <w:rPr>
          <w:b/>
        </w:rPr>
        <w:t xml:space="preserve"> 1</w:t>
      </w:r>
      <w:r w:rsidR="00872CCC" w:rsidRPr="00E1429E">
        <w:rPr>
          <w:b/>
        </w:rPr>
        <w:t xml:space="preserve">: </w:t>
      </w:r>
      <w:r w:rsidRPr="008536D1">
        <w:rPr>
          <w:b/>
        </w:rPr>
        <w:t>Using AWS Systems Manager</w:t>
      </w:r>
    </w:p>
    <w:p w14:paraId="2C065C9A" w14:textId="77777777" w:rsidR="008536D1" w:rsidRPr="00E1429E" w:rsidRDefault="008536D1" w:rsidP="00076717">
      <w:pPr>
        <w:jc w:val="center"/>
        <w:rPr>
          <w:b/>
        </w:rPr>
      </w:pPr>
    </w:p>
    <w:p w14:paraId="52B61F9E" w14:textId="77777777" w:rsidR="002A2A03" w:rsidRDefault="00076717" w:rsidP="00A22BAF">
      <w:pPr>
        <w:jc w:val="center"/>
      </w:pPr>
      <w:r>
        <w:t>Spurthy Mutturaj</w:t>
      </w:r>
    </w:p>
    <w:p w14:paraId="2FE7CB70" w14:textId="77777777" w:rsidR="002A2A03" w:rsidRDefault="00076717" w:rsidP="00A22BAF">
      <w:pPr>
        <w:jc w:val="center"/>
      </w:pPr>
      <w:r>
        <w:t>Information Technology</w:t>
      </w:r>
      <w:r w:rsidR="00E1429E">
        <w:t xml:space="preserve">, </w:t>
      </w:r>
      <w:r w:rsidR="00F07601">
        <w:t>Arizona State University</w:t>
      </w:r>
    </w:p>
    <w:p w14:paraId="6A7455C3" w14:textId="77777777" w:rsidR="00B34DAD" w:rsidRDefault="003410C3" w:rsidP="00076717">
      <w:pPr>
        <w:jc w:val="center"/>
      </w:pPr>
      <w:r>
        <w:t>IFT</w:t>
      </w:r>
      <w:r w:rsidR="00076717">
        <w:t>562</w:t>
      </w:r>
      <w:r w:rsidR="00E1429E">
        <w:t xml:space="preserve">: </w:t>
      </w:r>
      <w:r w:rsidR="00076717">
        <w:t>Cloud Security &amp; Operations for IT</w:t>
      </w:r>
    </w:p>
    <w:p w14:paraId="0C0AFE06" w14:textId="77777777" w:rsidR="00076717" w:rsidRDefault="00076717" w:rsidP="00076717">
      <w:pPr>
        <w:jc w:val="center"/>
      </w:pPr>
      <w:r>
        <w:t>Daniel Wells</w:t>
      </w:r>
    </w:p>
    <w:p w14:paraId="1CBFDA0A" w14:textId="1E756E81" w:rsidR="00076717" w:rsidRDefault="008536D1" w:rsidP="00076717">
      <w:pPr>
        <w:jc w:val="center"/>
      </w:pPr>
      <w:r>
        <w:t>Sep 3,2023</w:t>
      </w:r>
    </w:p>
    <w:p w14:paraId="071C6B68" w14:textId="77777777" w:rsidR="00A22BAF" w:rsidRDefault="00A22BAF" w:rsidP="00A22BAF">
      <w:pPr>
        <w:jc w:val="center"/>
      </w:pPr>
    </w:p>
    <w:p w14:paraId="685129FA" w14:textId="77777777" w:rsidR="00A22BAF" w:rsidRDefault="00A22BAF" w:rsidP="00A22BAF">
      <w:pPr>
        <w:jc w:val="center"/>
      </w:pPr>
    </w:p>
    <w:p w14:paraId="0CC45AAD" w14:textId="77777777" w:rsidR="00647F4F" w:rsidRDefault="00647F4F" w:rsidP="00B55A2F">
      <w:pPr>
        <w:ind w:firstLine="0"/>
        <w:jc w:val="center"/>
      </w:pPr>
    </w:p>
    <w:p w14:paraId="63D7662D" w14:textId="77777777" w:rsidR="00647F4F" w:rsidRDefault="00647F4F" w:rsidP="00B55A2F">
      <w:pPr>
        <w:ind w:firstLine="0"/>
        <w:jc w:val="center"/>
      </w:pPr>
    </w:p>
    <w:p w14:paraId="5977C98D" w14:textId="77777777" w:rsidR="00647F4F" w:rsidRDefault="00647F4F" w:rsidP="00B55A2F">
      <w:pPr>
        <w:ind w:firstLine="0"/>
        <w:jc w:val="center"/>
      </w:pPr>
    </w:p>
    <w:p w14:paraId="637C1411" w14:textId="77777777" w:rsidR="00647F4F" w:rsidRDefault="00647F4F" w:rsidP="00B55A2F">
      <w:pPr>
        <w:ind w:firstLine="0"/>
        <w:jc w:val="center"/>
      </w:pPr>
    </w:p>
    <w:p w14:paraId="2A1AB4F5" w14:textId="77777777" w:rsidR="00647F4F" w:rsidRDefault="00647F4F" w:rsidP="00B55A2F">
      <w:pPr>
        <w:ind w:firstLine="0"/>
        <w:jc w:val="center"/>
      </w:pPr>
    </w:p>
    <w:p w14:paraId="5D9CDA3E" w14:textId="77777777" w:rsidR="00647F4F" w:rsidRDefault="00647F4F" w:rsidP="00B55A2F">
      <w:pPr>
        <w:ind w:firstLine="0"/>
        <w:jc w:val="center"/>
      </w:pPr>
    </w:p>
    <w:p w14:paraId="656D620D" w14:textId="77777777" w:rsidR="00647F4F" w:rsidRDefault="00647F4F" w:rsidP="00B55A2F">
      <w:pPr>
        <w:ind w:firstLine="0"/>
        <w:jc w:val="center"/>
      </w:pPr>
    </w:p>
    <w:p w14:paraId="30576B49" w14:textId="77777777" w:rsidR="00AF1E1A" w:rsidRDefault="00AF1E1A" w:rsidP="00B55A2F">
      <w:pPr>
        <w:ind w:firstLine="0"/>
        <w:jc w:val="center"/>
      </w:pPr>
    </w:p>
    <w:p w14:paraId="24BB8BD7" w14:textId="77777777" w:rsidR="00647F4F" w:rsidRDefault="00647F4F" w:rsidP="00B55A2F">
      <w:pPr>
        <w:ind w:firstLine="0"/>
        <w:jc w:val="center"/>
      </w:pPr>
    </w:p>
    <w:p w14:paraId="287A7930" w14:textId="77777777" w:rsidR="00076717" w:rsidRDefault="00076717" w:rsidP="008536D1">
      <w:pPr>
        <w:ind w:firstLine="0"/>
        <w:rPr>
          <w:b/>
        </w:rPr>
      </w:pPr>
    </w:p>
    <w:p w14:paraId="10199F53" w14:textId="77777777" w:rsidR="008536D1" w:rsidRDefault="008536D1" w:rsidP="008536D1">
      <w:pPr>
        <w:jc w:val="center"/>
        <w:rPr>
          <w:b/>
        </w:rPr>
      </w:pPr>
      <w:r>
        <w:rPr>
          <w:b/>
        </w:rPr>
        <w:lastRenderedPageBreak/>
        <w:t>Lab 1</w:t>
      </w:r>
      <w:r w:rsidRPr="00E1429E">
        <w:rPr>
          <w:b/>
        </w:rPr>
        <w:t xml:space="preserve">: </w:t>
      </w:r>
      <w:r w:rsidRPr="008536D1">
        <w:rPr>
          <w:b/>
        </w:rPr>
        <w:t>Using AWS Systems Manager</w:t>
      </w:r>
    </w:p>
    <w:p w14:paraId="64A21F6C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t>Figure 1</w:t>
      </w:r>
    </w:p>
    <w:p w14:paraId="1AA0753F" w14:textId="02B23EA2" w:rsidR="00647F4F" w:rsidRDefault="002038F1" w:rsidP="00E1429E">
      <w:pPr>
        <w:ind w:firstLine="0"/>
      </w:pPr>
      <w:r>
        <w:rPr>
          <w:i/>
        </w:rPr>
        <w:t xml:space="preserve">A screenshot of </w:t>
      </w:r>
      <w:r w:rsidR="00322CAE" w:rsidRPr="00322CAE">
        <w:rPr>
          <w:i/>
        </w:rPr>
        <w:t>task 1's inventory list</w:t>
      </w:r>
      <w:r w:rsidR="008536D1" w:rsidRPr="008536D1">
        <w:rPr>
          <w:noProof/>
        </w:rPr>
        <w:drawing>
          <wp:inline distT="0" distB="0" distL="0" distR="0" wp14:anchorId="2F3E19A2" wp14:editId="02148C3A">
            <wp:extent cx="5943600" cy="3722370"/>
            <wp:effectExtent l="0" t="0" r="0" b="0"/>
            <wp:docPr id="89805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50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BC25" w14:textId="77777777" w:rsidR="002038F1" w:rsidRDefault="002038F1" w:rsidP="00E1429E">
      <w:pPr>
        <w:ind w:firstLine="0"/>
        <w:rPr>
          <w:i/>
        </w:rPr>
      </w:pPr>
    </w:p>
    <w:p w14:paraId="289ACAA8" w14:textId="77777777" w:rsidR="002038F1" w:rsidRDefault="002038F1" w:rsidP="00E1429E">
      <w:pPr>
        <w:ind w:firstLine="0"/>
      </w:pPr>
    </w:p>
    <w:p w14:paraId="555D5C0E" w14:textId="77777777" w:rsidR="002038F1" w:rsidRDefault="002038F1" w:rsidP="00E1429E">
      <w:pPr>
        <w:ind w:firstLine="0"/>
      </w:pPr>
    </w:p>
    <w:p w14:paraId="79A17ACC" w14:textId="77777777" w:rsidR="002038F1" w:rsidRDefault="002038F1" w:rsidP="00E1429E">
      <w:pPr>
        <w:ind w:firstLine="0"/>
      </w:pPr>
    </w:p>
    <w:p w14:paraId="42F0CBA9" w14:textId="77777777" w:rsidR="002038F1" w:rsidRDefault="002038F1" w:rsidP="00E1429E">
      <w:pPr>
        <w:ind w:firstLine="0"/>
      </w:pPr>
    </w:p>
    <w:p w14:paraId="2AC1ED49" w14:textId="77777777" w:rsidR="002038F1" w:rsidRDefault="002038F1" w:rsidP="00E1429E">
      <w:pPr>
        <w:ind w:firstLine="0"/>
      </w:pPr>
    </w:p>
    <w:p w14:paraId="6CB8C9A8" w14:textId="77777777" w:rsidR="002038F1" w:rsidRDefault="002038F1" w:rsidP="00E1429E">
      <w:pPr>
        <w:ind w:firstLine="0"/>
      </w:pPr>
    </w:p>
    <w:p w14:paraId="081D1E75" w14:textId="77777777" w:rsidR="002038F1" w:rsidRDefault="002038F1" w:rsidP="00E1429E">
      <w:pPr>
        <w:ind w:firstLine="0"/>
      </w:pPr>
    </w:p>
    <w:p w14:paraId="6D1A9FA7" w14:textId="77777777" w:rsidR="00322CAE" w:rsidRDefault="00322CAE" w:rsidP="00E1429E">
      <w:pPr>
        <w:ind w:firstLine="0"/>
        <w:rPr>
          <w:b/>
        </w:rPr>
      </w:pPr>
    </w:p>
    <w:p w14:paraId="60261BAF" w14:textId="0B19854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lastRenderedPageBreak/>
        <w:t>Figure 2</w:t>
      </w:r>
    </w:p>
    <w:p w14:paraId="3100F6B8" w14:textId="6C56355D" w:rsidR="002038F1" w:rsidRPr="002038F1" w:rsidRDefault="002038F1" w:rsidP="00E1429E">
      <w:pPr>
        <w:ind w:firstLine="0"/>
        <w:rPr>
          <w:i/>
        </w:rPr>
      </w:pPr>
      <w:r w:rsidRPr="002038F1">
        <w:rPr>
          <w:i/>
        </w:rPr>
        <w:t xml:space="preserve">The </w:t>
      </w:r>
      <w:r w:rsidR="00322CAE">
        <w:rPr>
          <w:i/>
        </w:rPr>
        <w:t>web page of Widget Manufacturing Dashboard</w:t>
      </w:r>
    </w:p>
    <w:p w14:paraId="0D05CB23" w14:textId="0D9EFDBB" w:rsidR="00DA4C32" w:rsidRDefault="00080F5B" w:rsidP="00B55A2F">
      <w:pPr>
        <w:ind w:firstLine="0"/>
        <w:jc w:val="center"/>
      </w:pPr>
      <w:r w:rsidRPr="00080F5B">
        <w:rPr>
          <w:noProof/>
        </w:rPr>
        <w:drawing>
          <wp:inline distT="0" distB="0" distL="0" distR="0" wp14:anchorId="3288C495" wp14:editId="3F752F29">
            <wp:extent cx="5943600" cy="3719830"/>
            <wp:effectExtent l="0" t="0" r="0" b="1270"/>
            <wp:docPr id="1024390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901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8DBA" w14:textId="77777777" w:rsidR="00DA4C32" w:rsidRDefault="00DA4C32">
      <w:pPr>
        <w:spacing w:line="240" w:lineRule="auto"/>
        <w:ind w:firstLine="0"/>
      </w:pPr>
      <w:r>
        <w:br w:type="page"/>
      </w:r>
    </w:p>
    <w:p w14:paraId="392837A5" w14:textId="34326404" w:rsidR="00DA4C32" w:rsidRPr="002038F1" w:rsidRDefault="00DA4C32" w:rsidP="00DA4C32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>
        <w:rPr>
          <w:b/>
        </w:rPr>
        <w:t>3</w:t>
      </w:r>
    </w:p>
    <w:p w14:paraId="56EB92E7" w14:textId="05C9B46D" w:rsidR="00DA4C32" w:rsidRPr="002038F1" w:rsidRDefault="00DA4C32" w:rsidP="00DA4C32">
      <w:pPr>
        <w:ind w:firstLine="0"/>
        <w:rPr>
          <w:i/>
        </w:rPr>
      </w:pPr>
      <w:r>
        <w:rPr>
          <w:i/>
        </w:rPr>
        <w:t xml:space="preserve">Screenshot of </w:t>
      </w:r>
      <w:r w:rsidR="008A28D8">
        <w:rPr>
          <w:i/>
        </w:rPr>
        <w:t>list of parameters.</w:t>
      </w:r>
    </w:p>
    <w:p w14:paraId="266F7938" w14:textId="1E3D9413" w:rsidR="006627E5" w:rsidRDefault="00D62F49" w:rsidP="00DA4C32">
      <w:pPr>
        <w:ind w:firstLine="0"/>
        <w:jc w:val="center"/>
      </w:pPr>
      <w:r w:rsidRPr="00D62F49">
        <w:rPr>
          <w:noProof/>
        </w:rPr>
        <w:drawing>
          <wp:inline distT="0" distB="0" distL="0" distR="0" wp14:anchorId="7E4C7CCC" wp14:editId="4AFE70E3">
            <wp:extent cx="5943600" cy="2996565"/>
            <wp:effectExtent l="0" t="0" r="0" b="635"/>
            <wp:docPr id="493139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390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B7B2" w14:textId="3D775329" w:rsidR="00D62F49" w:rsidRDefault="00D62F49" w:rsidP="00DA4C32">
      <w:pPr>
        <w:ind w:firstLine="0"/>
        <w:jc w:val="center"/>
      </w:pPr>
      <w:r w:rsidRPr="00D62F49">
        <w:drawing>
          <wp:inline distT="0" distB="0" distL="0" distR="0" wp14:anchorId="25BE1D0B" wp14:editId="265E2A61">
            <wp:extent cx="5943600" cy="1670050"/>
            <wp:effectExtent l="0" t="0" r="0" b="6350"/>
            <wp:docPr id="15885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7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EF6B" w14:textId="7A20100D" w:rsidR="005848DC" w:rsidRDefault="005848DC" w:rsidP="006036F2">
      <w:pPr>
        <w:spacing w:line="240" w:lineRule="auto"/>
        <w:ind w:firstLine="0"/>
      </w:pPr>
    </w:p>
    <w:p w14:paraId="68EFF994" w14:textId="77777777" w:rsidR="005848DC" w:rsidRDefault="005848DC">
      <w:pPr>
        <w:spacing w:line="240" w:lineRule="auto"/>
        <w:ind w:firstLine="0"/>
      </w:pPr>
      <w:r>
        <w:br w:type="page"/>
      </w:r>
    </w:p>
    <w:p w14:paraId="1B8E5053" w14:textId="77777777" w:rsidR="005848DC" w:rsidRPr="002038F1" w:rsidRDefault="005848DC" w:rsidP="005848DC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>
        <w:rPr>
          <w:b/>
        </w:rPr>
        <w:t>4</w:t>
      </w:r>
    </w:p>
    <w:p w14:paraId="3E565879" w14:textId="13706BB7" w:rsidR="006627E5" w:rsidRPr="005848DC" w:rsidRDefault="005848DC" w:rsidP="005848DC">
      <w:pPr>
        <w:ind w:firstLine="0"/>
        <w:rPr>
          <w:i/>
        </w:rPr>
      </w:pPr>
      <w:r>
        <w:rPr>
          <w:i/>
        </w:rPr>
        <w:t>Screenshot of the</w:t>
      </w:r>
      <w:r w:rsidRPr="002038F1">
        <w:rPr>
          <w:i/>
        </w:rPr>
        <w:t xml:space="preserve"> </w:t>
      </w:r>
      <w:r>
        <w:rPr>
          <w:i/>
        </w:rPr>
        <w:t>CLI from Task 4</w:t>
      </w:r>
    </w:p>
    <w:p w14:paraId="6DC01E6B" w14:textId="70A7297B" w:rsidR="005848DC" w:rsidRDefault="005848DC" w:rsidP="006627E5">
      <w:pPr>
        <w:ind w:firstLine="0"/>
        <w:jc w:val="center"/>
      </w:pPr>
      <w:r w:rsidRPr="005848DC">
        <w:rPr>
          <w:noProof/>
        </w:rPr>
        <w:drawing>
          <wp:inline distT="0" distB="0" distL="0" distR="0" wp14:anchorId="1BD64125" wp14:editId="2981B91C">
            <wp:extent cx="5943600" cy="3727450"/>
            <wp:effectExtent l="0" t="0" r="0" b="6350"/>
            <wp:docPr id="1335620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200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66D0" w14:textId="77777777" w:rsidR="005848DC" w:rsidRDefault="005848DC" w:rsidP="006627E5">
      <w:pPr>
        <w:ind w:firstLine="0"/>
        <w:jc w:val="center"/>
      </w:pPr>
    </w:p>
    <w:p w14:paraId="62422027" w14:textId="585EBB8C" w:rsidR="005848DC" w:rsidRDefault="005848DC" w:rsidP="005848DC">
      <w:pPr>
        <w:ind w:firstLine="0"/>
      </w:pPr>
      <w:r>
        <w:rPr>
          <w:i/>
        </w:rPr>
        <w:t>Note</w:t>
      </w:r>
      <w:r w:rsidRPr="00E1429E">
        <w:rPr>
          <w:i/>
        </w:rPr>
        <w:t>.</w:t>
      </w:r>
      <w:r>
        <w:t xml:space="preserve"> Name added after ls command.</w:t>
      </w:r>
    </w:p>
    <w:p w14:paraId="2BD9C74B" w14:textId="77777777" w:rsidR="00080F5B" w:rsidRDefault="00080F5B" w:rsidP="00DA4C32">
      <w:pPr>
        <w:ind w:firstLine="0"/>
        <w:jc w:val="center"/>
      </w:pPr>
    </w:p>
    <w:p w14:paraId="423583F3" w14:textId="77777777" w:rsidR="00647F4F" w:rsidRDefault="00647F4F" w:rsidP="00B55A2F">
      <w:pPr>
        <w:ind w:firstLine="0"/>
        <w:jc w:val="center"/>
      </w:pPr>
    </w:p>
    <w:p w14:paraId="324EAC79" w14:textId="77777777" w:rsidR="002038F1" w:rsidRDefault="002038F1" w:rsidP="002038F1">
      <w:pPr>
        <w:ind w:firstLine="0"/>
        <w:rPr>
          <w:i/>
        </w:rPr>
      </w:pPr>
    </w:p>
    <w:p w14:paraId="53C03CC8" w14:textId="401725F2" w:rsidR="003076D4" w:rsidRDefault="00DA4C32" w:rsidP="00DA4C32">
      <w:pPr>
        <w:spacing w:after="100" w:afterAutospacing="1" w:line="240" w:lineRule="auto"/>
        <w:ind w:firstLine="0"/>
      </w:pPr>
      <w:r>
        <w:t xml:space="preserve"> </w:t>
      </w:r>
    </w:p>
    <w:p w14:paraId="10E8AE88" w14:textId="77777777" w:rsidR="0017506A" w:rsidRPr="0017506A" w:rsidRDefault="0017506A" w:rsidP="0017506A">
      <w:pPr>
        <w:ind w:left="720" w:hanging="720"/>
        <w:rPr>
          <w:b/>
          <w:color w:val="FF0000"/>
        </w:rPr>
      </w:pPr>
    </w:p>
    <w:sectPr w:rsidR="0017506A" w:rsidRPr="0017506A" w:rsidSect="003A35EF">
      <w:headerReference w:type="even" r:id="rId12"/>
      <w:headerReference w:type="default" r:id="rId13"/>
      <w:headerReference w:type="first" r:id="rId14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5D26A" w14:textId="77777777" w:rsidR="00DB6ED7" w:rsidRDefault="00DB6ED7">
      <w:pPr>
        <w:spacing w:line="240" w:lineRule="auto"/>
      </w:pPr>
      <w:r>
        <w:separator/>
      </w:r>
    </w:p>
  </w:endnote>
  <w:endnote w:type="continuationSeparator" w:id="0">
    <w:p w14:paraId="1F606EC8" w14:textId="77777777" w:rsidR="00DB6ED7" w:rsidRDefault="00DB6E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186D0" w14:textId="77777777" w:rsidR="00DB6ED7" w:rsidRDefault="00DB6ED7">
      <w:pPr>
        <w:spacing w:line="240" w:lineRule="auto"/>
      </w:pPr>
      <w:r>
        <w:separator/>
      </w:r>
    </w:p>
  </w:footnote>
  <w:footnote w:type="continuationSeparator" w:id="0">
    <w:p w14:paraId="4E38270F" w14:textId="77777777" w:rsidR="00DB6ED7" w:rsidRDefault="00DB6E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1F552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6DD42BF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27455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57A5AC41" w14:textId="77777777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02A72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0F692A10" w14:textId="77777777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1709919">
    <w:abstractNumId w:val="5"/>
  </w:num>
  <w:num w:numId="2" w16cid:durableId="451631145">
    <w:abstractNumId w:val="11"/>
  </w:num>
  <w:num w:numId="3" w16cid:durableId="1443648849">
    <w:abstractNumId w:val="0"/>
  </w:num>
  <w:num w:numId="4" w16cid:durableId="1626538693">
    <w:abstractNumId w:val="1"/>
  </w:num>
  <w:num w:numId="5" w16cid:durableId="1999577092">
    <w:abstractNumId w:val="9"/>
  </w:num>
  <w:num w:numId="6" w16cid:durableId="2090039071">
    <w:abstractNumId w:val="8"/>
  </w:num>
  <w:num w:numId="7" w16cid:durableId="932779610">
    <w:abstractNumId w:val="4"/>
  </w:num>
  <w:num w:numId="8" w16cid:durableId="381561351">
    <w:abstractNumId w:val="7"/>
  </w:num>
  <w:num w:numId="9" w16cid:durableId="1347639664">
    <w:abstractNumId w:val="6"/>
  </w:num>
  <w:num w:numId="10" w16cid:durableId="1355419391">
    <w:abstractNumId w:val="2"/>
  </w:num>
  <w:num w:numId="11" w16cid:durableId="129595392">
    <w:abstractNumId w:val="10"/>
  </w:num>
  <w:num w:numId="12" w16cid:durableId="790248926">
    <w:abstractNumId w:val="12"/>
  </w:num>
  <w:num w:numId="13" w16cid:durableId="13886509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attachedTemplate r:id="rId1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442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7B41"/>
    <w:rsid w:val="000763FC"/>
    <w:rsid w:val="00076717"/>
    <w:rsid w:val="00080F5B"/>
    <w:rsid w:val="0008673F"/>
    <w:rsid w:val="0008780D"/>
    <w:rsid w:val="00090B7D"/>
    <w:rsid w:val="00095D87"/>
    <w:rsid w:val="000A2DD8"/>
    <w:rsid w:val="000B0A32"/>
    <w:rsid w:val="000B597C"/>
    <w:rsid w:val="000D4D49"/>
    <w:rsid w:val="0010667D"/>
    <w:rsid w:val="00113B30"/>
    <w:rsid w:val="00125E2E"/>
    <w:rsid w:val="0013324C"/>
    <w:rsid w:val="00135D0B"/>
    <w:rsid w:val="00137FC3"/>
    <w:rsid w:val="001572C4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42707"/>
    <w:rsid w:val="00277911"/>
    <w:rsid w:val="002A2A03"/>
    <w:rsid w:val="002A401F"/>
    <w:rsid w:val="002B197B"/>
    <w:rsid w:val="002B5B0B"/>
    <w:rsid w:val="002C1A8A"/>
    <w:rsid w:val="002E2048"/>
    <w:rsid w:val="002E50C4"/>
    <w:rsid w:val="002F2B25"/>
    <w:rsid w:val="002F3A85"/>
    <w:rsid w:val="002F6B10"/>
    <w:rsid w:val="003076D4"/>
    <w:rsid w:val="00313705"/>
    <w:rsid w:val="00322CAE"/>
    <w:rsid w:val="00333BAF"/>
    <w:rsid w:val="003410C3"/>
    <w:rsid w:val="00344B7C"/>
    <w:rsid w:val="00345E06"/>
    <w:rsid w:val="003537CC"/>
    <w:rsid w:val="00370139"/>
    <w:rsid w:val="00372DB6"/>
    <w:rsid w:val="00374048"/>
    <w:rsid w:val="00376DC7"/>
    <w:rsid w:val="003835BF"/>
    <w:rsid w:val="003A35EF"/>
    <w:rsid w:val="003A74E6"/>
    <w:rsid w:val="003B7672"/>
    <w:rsid w:val="003C27A5"/>
    <w:rsid w:val="003C4A2E"/>
    <w:rsid w:val="003E2A21"/>
    <w:rsid w:val="003F072C"/>
    <w:rsid w:val="003F6187"/>
    <w:rsid w:val="004116FF"/>
    <w:rsid w:val="0043395E"/>
    <w:rsid w:val="00447773"/>
    <w:rsid w:val="0045164E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D03B6"/>
    <w:rsid w:val="004D09D3"/>
    <w:rsid w:val="004D2897"/>
    <w:rsid w:val="00502509"/>
    <w:rsid w:val="005369FE"/>
    <w:rsid w:val="005848DC"/>
    <w:rsid w:val="00596EE2"/>
    <w:rsid w:val="0059783E"/>
    <w:rsid w:val="005A015C"/>
    <w:rsid w:val="005A503F"/>
    <w:rsid w:val="005C04A0"/>
    <w:rsid w:val="005C2A69"/>
    <w:rsid w:val="005D44D6"/>
    <w:rsid w:val="005D7282"/>
    <w:rsid w:val="006036F2"/>
    <w:rsid w:val="006070FE"/>
    <w:rsid w:val="0061553C"/>
    <w:rsid w:val="00626B8B"/>
    <w:rsid w:val="006418DE"/>
    <w:rsid w:val="00647C02"/>
    <w:rsid w:val="00647F4F"/>
    <w:rsid w:val="006515B0"/>
    <w:rsid w:val="0065520B"/>
    <w:rsid w:val="006627E5"/>
    <w:rsid w:val="00687405"/>
    <w:rsid w:val="006912EF"/>
    <w:rsid w:val="006962C7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58B4"/>
    <w:rsid w:val="00776A95"/>
    <w:rsid w:val="007860EC"/>
    <w:rsid w:val="00797A93"/>
    <w:rsid w:val="007B43B5"/>
    <w:rsid w:val="007B4702"/>
    <w:rsid w:val="007B7CF1"/>
    <w:rsid w:val="007C1779"/>
    <w:rsid w:val="007F683B"/>
    <w:rsid w:val="00801926"/>
    <w:rsid w:val="008074F7"/>
    <w:rsid w:val="00824000"/>
    <w:rsid w:val="00826863"/>
    <w:rsid w:val="00831864"/>
    <w:rsid w:val="00840C65"/>
    <w:rsid w:val="008536D1"/>
    <w:rsid w:val="00872CCC"/>
    <w:rsid w:val="00873DD3"/>
    <w:rsid w:val="0087692A"/>
    <w:rsid w:val="00884CCC"/>
    <w:rsid w:val="00886B00"/>
    <w:rsid w:val="0089398B"/>
    <w:rsid w:val="00896466"/>
    <w:rsid w:val="008A28D8"/>
    <w:rsid w:val="008B3FA0"/>
    <w:rsid w:val="008C3FF2"/>
    <w:rsid w:val="008C7CB3"/>
    <w:rsid w:val="008D017D"/>
    <w:rsid w:val="008E2BB6"/>
    <w:rsid w:val="008F4A0C"/>
    <w:rsid w:val="00902465"/>
    <w:rsid w:val="00905931"/>
    <w:rsid w:val="00913C89"/>
    <w:rsid w:val="009200BB"/>
    <w:rsid w:val="0093080E"/>
    <w:rsid w:val="00933FB8"/>
    <w:rsid w:val="0095599D"/>
    <w:rsid w:val="0097130B"/>
    <w:rsid w:val="009946DF"/>
    <w:rsid w:val="00996442"/>
    <w:rsid w:val="009A23E8"/>
    <w:rsid w:val="009B17D4"/>
    <w:rsid w:val="009D0507"/>
    <w:rsid w:val="009D4967"/>
    <w:rsid w:val="009D567D"/>
    <w:rsid w:val="009E4D6F"/>
    <w:rsid w:val="009F10CC"/>
    <w:rsid w:val="009F48B9"/>
    <w:rsid w:val="00A0689D"/>
    <w:rsid w:val="00A22BAF"/>
    <w:rsid w:val="00A239E4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B1E31"/>
    <w:rsid w:val="00BD0C73"/>
    <w:rsid w:val="00BE26E8"/>
    <w:rsid w:val="00BE7CEE"/>
    <w:rsid w:val="00C11EDB"/>
    <w:rsid w:val="00C57D79"/>
    <w:rsid w:val="00C655DA"/>
    <w:rsid w:val="00C67138"/>
    <w:rsid w:val="00C67E2D"/>
    <w:rsid w:val="00C878F2"/>
    <w:rsid w:val="00C9233B"/>
    <w:rsid w:val="00CC3A1C"/>
    <w:rsid w:val="00CC7389"/>
    <w:rsid w:val="00CD076E"/>
    <w:rsid w:val="00CD0E65"/>
    <w:rsid w:val="00CF1EB2"/>
    <w:rsid w:val="00CF29F0"/>
    <w:rsid w:val="00D046D9"/>
    <w:rsid w:val="00D0562D"/>
    <w:rsid w:val="00D359FF"/>
    <w:rsid w:val="00D37A6C"/>
    <w:rsid w:val="00D45AAE"/>
    <w:rsid w:val="00D56C29"/>
    <w:rsid w:val="00D60F95"/>
    <w:rsid w:val="00D629B8"/>
    <w:rsid w:val="00D62F49"/>
    <w:rsid w:val="00D76B0B"/>
    <w:rsid w:val="00D8537A"/>
    <w:rsid w:val="00D9151E"/>
    <w:rsid w:val="00DA0EA0"/>
    <w:rsid w:val="00DA36FA"/>
    <w:rsid w:val="00DA4C32"/>
    <w:rsid w:val="00DB6ED7"/>
    <w:rsid w:val="00DD24F8"/>
    <w:rsid w:val="00E1429E"/>
    <w:rsid w:val="00E27A5F"/>
    <w:rsid w:val="00E36B1C"/>
    <w:rsid w:val="00E44B0D"/>
    <w:rsid w:val="00E45C24"/>
    <w:rsid w:val="00E76B89"/>
    <w:rsid w:val="00E8341F"/>
    <w:rsid w:val="00E8634A"/>
    <w:rsid w:val="00E86AF9"/>
    <w:rsid w:val="00E91BF0"/>
    <w:rsid w:val="00E92E01"/>
    <w:rsid w:val="00E92F60"/>
    <w:rsid w:val="00EB15F5"/>
    <w:rsid w:val="00EE4F83"/>
    <w:rsid w:val="00F027EF"/>
    <w:rsid w:val="00F07601"/>
    <w:rsid w:val="00F203B0"/>
    <w:rsid w:val="00F27A44"/>
    <w:rsid w:val="00F36581"/>
    <w:rsid w:val="00F4355D"/>
    <w:rsid w:val="00F435C3"/>
    <w:rsid w:val="00F51323"/>
    <w:rsid w:val="00F5212C"/>
    <w:rsid w:val="00F62254"/>
    <w:rsid w:val="00F71D10"/>
    <w:rsid w:val="00F828C4"/>
    <w:rsid w:val="00F841D2"/>
    <w:rsid w:val="00FA7313"/>
    <w:rsid w:val="00FB5225"/>
    <w:rsid w:val="00FD2BCA"/>
    <w:rsid w:val="00FD4672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55E857"/>
  <w15:chartTrackingRefBased/>
  <w15:docId w15:val="{BD87B4A7-DE68-D948-8AC0-2FA3CE75F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purthy/Desktop/Cloud%20SysOps/APA%20v7%20Paper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APA v7 Paper Template.dotx</Template>
  <TotalTime>10</TotalTime>
  <Pages>5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Microsoft Office User</dc:creator>
  <cp:keywords/>
  <dc:description/>
  <cp:lastModifiedBy>Spurthy Mutturaj</cp:lastModifiedBy>
  <cp:revision>8</cp:revision>
  <dcterms:created xsi:type="dcterms:W3CDTF">2023-09-03T04:43:00Z</dcterms:created>
  <dcterms:modified xsi:type="dcterms:W3CDTF">2023-09-03T18:11:00Z</dcterms:modified>
</cp:coreProperties>
</file>